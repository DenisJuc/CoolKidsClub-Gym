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E5213" w14:textId="77777777" w:rsidR="00C6554A" w:rsidRPr="00B179D8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B179D8">
        <w:drawing>
          <wp:inline distT="0" distB="0" distL="0" distR="0" wp14:anchorId="075CBBE7" wp14:editId="0BA1371B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2FB2CBD5" w14:textId="1A3F972E" w:rsidR="00C6554A" w:rsidRPr="00B179D8" w:rsidRDefault="00B179D8" w:rsidP="00B179D8">
      <w:pPr>
        <w:pStyle w:val="Titre"/>
      </w:pPr>
      <w:r w:rsidRPr="00B179D8">
        <w:t xml:space="preserve">Guide D’utilisation De </w:t>
      </w:r>
      <w:proofErr w:type="spellStart"/>
      <w:r w:rsidRPr="00B179D8">
        <w:t>PeakLabs</w:t>
      </w:r>
      <w:proofErr w:type="spellEnd"/>
    </w:p>
    <w:p w14:paraId="798D76B4" w14:textId="77777777" w:rsidR="00E80A23" w:rsidRDefault="00B179D8">
      <w:r>
        <w:t>Ross</w:t>
      </w:r>
      <w:r w:rsidR="00C6554A" w:rsidRPr="00B179D8">
        <w:t xml:space="preserve"> | </w:t>
      </w:r>
      <w:sdt>
        <w:sdtPr>
          <w:alias w:val="Course Title:"/>
          <w:tag w:val="Course Title:"/>
          <w:id w:val="-1824112714"/>
          <w:placeholder>
            <w:docPart w:val="282EE46D8D8C4128A5268E1FCB89C47B"/>
          </w:placeholder>
          <w:temporary/>
          <w:showingPlcHdr/>
          <w15:appearance w15:val="hidden"/>
        </w:sdtPr>
        <w:sdtEndPr/>
        <w:sdtContent>
          <w:r w:rsidR="00C6554A" w:rsidRPr="00B179D8">
            <w:t>Course Title</w:t>
          </w:r>
        </w:sdtContent>
      </w:sdt>
      <w:r w:rsidR="00C6554A" w:rsidRPr="00B179D8">
        <w:t xml:space="preserve"> | </w:t>
      </w:r>
      <w:sdt>
        <w:sdtPr>
          <w:alias w:val="Date:"/>
          <w:tag w:val="Date:"/>
          <w:id w:val="-35980865"/>
          <w:placeholder>
            <w:docPart w:val="4466D3EAE2CA4B55A47D5A219CB57648"/>
          </w:placeholder>
          <w:temporary/>
          <w:showingPlcHdr/>
          <w15:appearance w15:val="hidden"/>
        </w:sdtPr>
        <w:sdtEndPr/>
        <w:sdtContent>
          <w:r w:rsidR="00C6554A" w:rsidRPr="00B179D8">
            <w:t>Date</w:t>
          </w:r>
        </w:sdtContent>
      </w:sdt>
      <w:r w:rsidR="00C6554A" w:rsidRPr="00B179D8">
        <w:br w:type="page"/>
      </w:r>
    </w:p>
    <w:sdt>
      <w:sdtPr>
        <w:rPr>
          <w:lang w:val="fr-CA"/>
        </w:rPr>
        <w:id w:val="-15677957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595959" w:themeColor="text1" w:themeTint="A6"/>
          <w:sz w:val="22"/>
          <w:szCs w:val="22"/>
          <w:lang w:eastAsia="en-US"/>
        </w:rPr>
      </w:sdtEndPr>
      <w:sdtContent>
        <w:p w14:paraId="430FDFAF" w14:textId="2E42BC85" w:rsidR="00E80A23" w:rsidRDefault="00E80A23">
          <w:pPr>
            <w:pStyle w:val="En-ttedetabledesmatires"/>
          </w:pPr>
          <w:r>
            <w:rPr>
              <w:lang w:val="fr-CA"/>
            </w:rPr>
            <w:t>Table des matières</w:t>
          </w:r>
        </w:p>
        <w:p w14:paraId="2C8385B6" w14:textId="5A511F0A" w:rsidR="000872E1" w:rsidRDefault="00E80A23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026277" w:history="1">
            <w:r w:rsidR="000872E1" w:rsidRPr="00F73381">
              <w:rPr>
                <w:rStyle w:val="Hyperlien"/>
                <w:noProof/>
              </w:rPr>
              <w:t>Page d’acceuil</w:t>
            </w:r>
            <w:r w:rsidR="000872E1">
              <w:rPr>
                <w:noProof/>
                <w:webHidden/>
              </w:rPr>
              <w:tab/>
            </w:r>
            <w:r w:rsidR="000872E1">
              <w:rPr>
                <w:noProof/>
                <w:webHidden/>
              </w:rPr>
              <w:fldChar w:fldCharType="begin"/>
            </w:r>
            <w:r w:rsidR="000872E1">
              <w:rPr>
                <w:noProof/>
                <w:webHidden/>
              </w:rPr>
              <w:instrText xml:space="preserve"> PAGEREF _Toc166026277 \h </w:instrText>
            </w:r>
            <w:r w:rsidR="000872E1">
              <w:rPr>
                <w:noProof/>
                <w:webHidden/>
              </w:rPr>
            </w:r>
            <w:r w:rsidR="000872E1">
              <w:rPr>
                <w:noProof/>
                <w:webHidden/>
              </w:rPr>
              <w:fldChar w:fldCharType="separate"/>
            </w:r>
            <w:r w:rsidR="000872E1">
              <w:rPr>
                <w:noProof/>
                <w:webHidden/>
              </w:rPr>
              <w:t>2</w:t>
            </w:r>
            <w:r w:rsidR="000872E1">
              <w:rPr>
                <w:noProof/>
                <w:webHidden/>
              </w:rPr>
              <w:fldChar w:fldCharType="end"/>
            </w:r>
          </w:hyperlink>
        </w:p>
        <w:p w14:paraId="4CAD729B" w14:textId="76F18078" w:rsidR="000872E1" w:rsidRDefault="000872E1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hyperlink w:anchor="_Toc166026278" w:history="1">
            <w:r w:rsidRPr="00F73381">
              <w:rPr>
                <w:rStyle w:val="Hyperlien"/>
                <w:noProof/>
              </w:rPr>
              <w:t>L’entete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_Toc166026278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75D5" w14:textId="06201BEE" w:rsidR="000872E1" w:rsidRDefault="000872E1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hyperlink w:anchor="_Toc166026279" w:history="1">
            <w:r w:rsidRPr="00F73381">
              <w:rPr>
                <w:rStyle w:val="Hyperlien"/>
                <w:noProof/>
              </w:rPr>
              <w:t>Le bas de la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_Toc166026279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F37D5" w14:textId="7FC815A5" w:rsidR="000872E1" w:rsidRDefault="000872E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hyperlink w:anchor="_Toc166026280" w:history="1">
            <w:r w:rsidRPr="00F73381">
              <w:rPr>
                <w:rStyle w:val="Hyperlien"/>
                <w:noProof/>
              </w:rPr>
              <w:t>Panier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_Toc166026280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DBCD9" w14:textId="730AF255" w:rsidR="000872E1" w:rsidRDefault="000872E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hyperlink w:anchor="_Toc166026281" w:history="1">
            <w:r w:rsidRPr="00F73381">
              <w:rPr>
                <w:rStyle w:val="Hyperlien"/>
                <w:noProof/>
              </w:rPr>
              <w:t>La confirmer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_Toc166026281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29BD6" w14:textId="5FA31F93" w:rsidR="000872E1" w:rsidRDefault="000872E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hyperlink w:anchor="_Toc166026282" w:history="1">
            <w:r w:rsidRPr="00F73381">
              <w:rPr>
                <w:rStyle w:val="Hyperlien"/>
                <w:noProof/>
              </w:rPr>
              <w:t>La page boutique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_Toc166026282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33C3" w14:textId="2E78BE3E" w:rsidR="000872E1" w:rsidRDefault="000872E1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hyperlink w:anchor="_Toc166026283" w:history="1">
            <w:r w:rsidRPr="00F73381">
              <w:rPr>
                <w:rStyle w:val="Hyperlien"/>
                <w:noProof/>
              </w:rPr>
              <w:t>Le tirer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_Toc166026283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A393" w14:textId="501D2D48" w:rsidR="000872E1" w:rsidRDefault="000872E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hyperlink w:anchor="_Toc166026284" w:history="1">
            <w:r w:rsidRPr="00F73381">
              <w:rPr>
                <w:rStyle w:val="Hyperlien"/>
                <w:noProof/>
              </w:rPr>
              <w:t>A propos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_Toc166026284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EE8E3" w14:textId="03FDA4FF" w:rsidR="000872E1" w:rsidRDefault="000872E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hyperlink w:anchor="_Toc166026285" w:history="1">
            <w:r w:rsidRPr="00F73381">
              <w:rPr>
                <w:rStyle w:val="Hyperlien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_Toc166026285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925EF" w14:textId="7C8D0402" w:rsidR="000872E1" w:rsidRDefault="000872E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hyperlink w:anchor="_Toc166026286" w:history="1">
            <w:r w:rsidRPr="00F73381">
              <w:rPr>
                <w:rStyle w:val="Hyperlien"/>
                <w:noProof/>
              </w:rPr>
              <w:t>Creation de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_Toc166026286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0F0A8" w14:textId="7C7A5F8E" w:rsidR="000872E1" w:rsidRDefault="000872E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hyperlink w:anchor="_Toc166026287" w:history="1">
            <w:r w:rsidRPr="00F73381">
              <w:rPr>
                <w:rStyle w:val="Hyperlien"/>
                <w:noProof/>
              </w:rPr>
              <w:t>Page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_Toc166026287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D24AB" w14:textId="69B92B82" w:rsidR="000872E1" w:rsidRDefault="000872E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hyperlink w:anchor="_Toc166026288" w:history="1">
            <w:r w:rsidRPr="00F73381">
              <w:rPr>
                <w:rStyle w:val="Hyperlien"/>
                <w:noProof/>
              </w:rPr>
              <w:t>Page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_Toc166026288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45A1C" w14:textId="4C55A6B8" w:rsidR="000872E1" w:rsidRDefault="000872E1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hyperlink w:anchor="_Toc166026289" w:history="1">
            <w:r w:rsidRPr="00F73381">
              <w:rPr>
                <w:rStyle w:val="Hyperlien"/>
                <w:noProof/>
              </w:rPr>
              <w:t>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_Toc166026289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1C188" w14:textId="4CF974F5" w:rsidR="000872E1" w:rsidRDefault="000872E1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en-CA" w:eastAsia="en-CA"/>
              <w14:ligatures w14:val="standardContextual"/>
            </w:rPr>
          </w:pPr>
          <w:hyperlink w:anchor="_Toc166026290" w:history="1">
            <w:r w:rsidRPr="00F73381">
              <w:rPr>
                <w:rStyle w:val="Hyperlien"/>
                <w:noProof/>
              </w:rPr>
              <w:t>Le bas de la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_Toc166026290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525FF" w14:textId="5E4A64AF" w:rsidR="00E80A23" w:rsidRDefault="00E80A23">
          <w:r>
            <w:rPr>
              <w:b/>
              <w:bCs/>
            </w:rPr>
            <w:fldChar w:fldCharType="end"/>
          </w:r>
        </w:p>
      </w:sdtContent>
    </w:sdt>
    <w:p w14:paraId="794282DE" w14:textId="7D031018" w:rsidR="00E80A23" w:rsidRDefault="00E80A23">
      <w:r>
        <w:br w:type="page"/>
      </w:r>
    </w:p>
    <w:p w14:paraId="4AD77ED9" w14:textId="77777777" w:rsidR="00C6554A" w:rsidRPr="00B179D8" w:rsidRDefault="00C6554A" w:rsidP="00C6554A">
      <w:pPr>
        <w:pStyle w:val="ContactInfo"/>
      </w:pPr>
    </w:p>
    <w:p w14:paraId="07A36C59" w14:textId="7D7A353B" w:rsidR="00C6554A" w:rsidRPr="00B179D8" w:rsidRDefault="00E80A23" w:rsidP="00C6554A">
      <w:pPr>
        <w:pStyle w:val="Titre1"/>
      </w:pPr>
      <w:bookmarkStart w:id="5" w:name="_Toc166026277"/>
      <w:r>
        <w:t>Page d’</w:t>
      </w:r>
      <w:proofErr w:type="spellStart"/>
      <w:r>
        <w:t>acceuil</w:t>
      </w:r>
      <w:bookmarkEnd w:id="5"/>
      <w:proofErr w:type="spellEnd"/>
    </w:p>
    <w:p w14:paraId="59BE51BD" w14:textId="231C62F9" w:rsidR="009506F4" w:rsidRDefault="009506F4" w:rsidP="009506F4">
      <w:pPr>
        <w:pStyle w:val="Listepuces"/>
        <w:numPr>
          <w:ilvl w:val="0"/>
          <w:numId w:val="0"/>
        </w:numPr>
      </w:pPr>
      <w:r>
        <w:t>La page d’accueil nous permet d’</w:t>
      </w:r>
      <w:proofErr w:type="spellStart"/>
      <w:r w:rsidR="00AB7930">
        <w:t>acceder</w:t>
      </w:r>
      <w:proofErr w:type="spellEnd"/>
      <w:r w:rsidR="00AB7930">
        <w:t xml:space="preserve"> a plusieurs parties du site </w:t>
      </w:r>
    </w:p>
    <w:p w14:paraId="3861EEEF" w14:textId="13A0C8A8" w:rsidR="00C6554A" w:rsidRDefault="00852661" w:rsidP="00660AC9">
      <w:pPr>
        <w:pStyle w:val="Listepuce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40CD737" wp14:editId="6506A12F">
            <wp:extent cx="5486400" cy="3086100"/>
            <wp:effectExtent l="0" t="0" r="0" b="0"/>
            <wp:docPr id="498059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5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B581" w14:textId="77777777" w:rsidR="005D6997" w:rsidRDefault="005D6997" w:rsidP="00660AC9">
      <w:pPr>
        <w:pStyle w:val="Listepuces"/>
        <w:numPr>
          <w:ilvl w:val="0"/>
          <w:numId w:val="0"/>
        </w:numPr>
        <w:ind w:left="720"/>
      </w:pPr>
    </w:p>
    <w:p w14:paraId="3E1A7A21" w14:textId="46A40F0E" w:rsidR="005D6997" w:rsidRPr="00B179D8" w:rsidRDefault="005D6997" w:rsidP="00660AC9">
      <w:pPr>
        <w:pStyle w:val="Listepuces"/>
        <w:numPr>
          <w:ilvl w:val="0"/>
          <w:numId w:val="0"/>
        </w:numPr>
        <w:ind w:left="720"/>
      </w:pPr>
      <w:proofErr w:type="spellStart"/>
      <w:r>
        <w:t>Ask</w:t>
      </w:r>
      <w:proofErr w:type="spellEnd"/>
      <w:r>
        <w:t xml:space="preserve"> </w:t>
      </w:r>
      <w:proofErr w:type="spellStart"/>
      <w:r>
        <w:t>teacher</w:t>
      </w:r>
      <w:proofErr w:type="spellEnd"/>
    </w:p>
    <w:p w14:paraId="20182576" w14:textId="4060A0A0" w:rsidR="00C6554A" w:rsidRPr="00B179D8" w:rsidRDefault="00B3240D" w:rsidP="00C6554A">
      <w:pPr>
        <w:pStyle w:val="Titre2"/>
      </w:pPr>
      <w:bookmarkStart w:id="6" w:name="_Toc166026278"/>
      <w:r>
        <w:t>L’entete</w:t>
      </w:r>
      <w:bookmarkEnd w:id="6"/>
    </w:p>
    <w:p w14:paraId="42C40E83" w14:textId="7244A283" w:rsidR="0028719C" w:rsidRDefault="001E6598" w:rsidP="0028719C">
      <w:r w:rsidRPr="001E6598">
        <w:drawing>
          <wp:inline distT="0" distB="0" distL="0" distR="0" wp14:anchorId="4E1B6803" wp14:editId="07E14338">
            <wp:extent cx="5486400" cy="537845"/>
            <wp:effectExtent l="0" t="0" r="0" b="0"/>
            <wp:docPr id="12528773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77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5217" w14:textId="4AB23B3A" w:rsidR="004F6874" w:rsidRDefault="00C9309F" w:rsidP="0028719C">
      <w:r w:rsidRPr="00C9309F">
        <w:drawing>
          <wp:inline distT="0" distB="0" distL="0" distR="0" wp14:anchorId="1ACE81F9" wp14:editId="25F53300">
            <wp:extent cx="5486400" cy="567690"/>
            <wp:effectExtent l="0" t="0" r="0" b="3810"/>
            <wp:docPr id="12455716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1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FB6A" w14:textId="76345D54" w:rsidR="001378D0" w:rsidRDefault="001378D0" w:rsidP="0028719C">
      <w:r w:rsidRPr="001378D0">
        <w:drawing>
          <wp:inline distT="0" distB="0" distL="0" distR="0" wp14:anchorId="51ED4890" wp14:editId="1E17274E">
            <wp:extent cx="5486400" cy="596900"/>
            <wp:effectExtent l="0" t="0" r="0" b="0"/>
            <wp:docPr id="9095604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604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B8B9" w14:textId="77777777" w:rsidR="00D077D5" w:rsidRDefault="00D077D5" w:rsidP="0028719C"/>
    <w:p w14:paraId="108E2934" w14:textId="7D36386D" w:rsidR="001E6598" w:rsidRDefault="001E6598" w:rsidP="001E6598">
      <w:pPr>
        <w:pStyle w:val="Paragraphedeliste"/>
        <w:numPr>
          <w:ilvl w:val="0"/>
          <w:numId w:val="17"/>
        </w:numPr>
      </w:pPr>
      <w:proofErr w:type="spellStart"/>
      <w:r>
        <w:t>Boutton</w:t>
      </w:r>
      <w:proofErr w:type="spellEnd"/>
      <w:r>
        <w:t xml:space="preserve"> </w:t>
      </w:r>
      <w:proofErr w:type="spellStart"/>
      <w:r>
        <w:t>PeakLabs</w:t>
      </w:r>
      <w:proofErr w:type="spellEnd"/>
      <w:r>
        <w:t xml:space="preserve"> est un accès rapide pour aller dans l’accueil</w:t>
      </w:r>
    </w:p>
    <w:p w14:paraId="6EDF9D45" w14:textId="1BA91350" w:rsidR="001E6598" w:rsidRDefault="004F6874" w:rsidP="001E6598">
      <w:pPr>
        <w:pStyle w:val="Paragraphedeliste"/>
        <w:numPr>
          <w:ilvl w:val="0"/>
          <w:numId w:val="17"/>
        </w:numPr>
      </w:pPr>
      <w:proofErr w:type="spellStart"/>
      <w:r>
        <w:lastRenderedPageBreak/>
        <w:t>Boutton</w:t>
      </w:r>
      <w:proofErr w:type="spellEnd"/>
      <w:r>
        <w:t xml:space="preserve"> boutique c’est un accès rapide pour aller dans la </w:t>
      </w:r>
      <w:r w:rsidR="00673913">
        <w:t xml:space="preserve">page </w:t>
      </w:r>
      <w:r>
        <w:t xml:space="preserve">boutique. </w:t>
      </w:r>
      <w:r w:rsidR="00673913">
        <w:t xml:space="preserve">Mais si on est connecté, </w:t>
      </w:r>
      <w:proofErr w:type="gramStart"/>
      <w:r w:rsidR="00673913">
        <w:t>ca</w:t>
      </w:r>
      <w:proofErr w:type="gramEnd"/>
      <w:r w:rsidR="00673913">
        <w:t xml:space="preserve"> change a Bienvenue + nom</w:t>
      </w:r>
      <w:r w:rsidR="00C8719C">
        <w:t xml:space="preserve"> du personne connectez. </w:t>
      </w:r>
    </w:p>
    <w:p w14:paraId="57E5F970" w14:textId="28C0C982" w:rsidR="00C8719C" w:rsidRDefault="00C8719C" w:rsidP="001E6598">
      <w:pPr>
        <w:pStyle w:val="Paragraphedeliste"/>
        <w:numPr>
          <w:ilvl w:val="0"/>
          <w:numId w:val="17"/>
        </w:numPr>
      </w:pPr>
      <w:proofErr w:type="spellStart"/>
      <w:r>
        <w:t>Selected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c’est pour choisir quelle langue on veut</w:t>
      </w:r>
    </w:p>
    <w:p w14:paraId="651F774C" w14:textId="2196DF9F" w:rsidR="001378D0" w:rsidRDefault="001378D0" w:rsidP="001E6598">
      <w:pPr>
        <w:pStyle w:val="Paragraphedeliste"/>
        <w:numPr>
          <w:ilvl w:val="0"/>
          <w:numId w:val="17"/>
        </w:numPr>
      </w:pPr>
      <w:r>
        <w:t xml:space="preserve">Panier c’est pour rentrer dans le panier pour voir les produits que l’utilisateur veulent acheter, mais s’il n’est pas </w:t>
      </w:r>
      <w:proofErr w:type="gramStart"/>
      <w:r>
        <w:t>connectez</w:t>
      </w:r>
      <w:proofErr w:type="gramEnd"/>
      <w:r w:rsidR="00637F5F">
        <w:t xml:space="preserve"> HE GOES TO CONENCNNC</w:t>
      </w:r>
    </w:p>
    <w:p w14:paraId="0B066397" w14:textId="76BC22F7" w:rsidR="00637F5F" w:rsidRDefault="00637F5F" w:rsidP="001E6598">
      <w:pPr>
        <w:pStyle w:val="Paragraphedeliste"/>
        <w:numPr>
          <w:ilvl w:val="0"/>
          <w:numId w:val="17"/>
        </w:numPr>
      </w:pPr>
      <w:r>
        <w:t xml:space="preserve">Bouton Profil, a des accès </w:t>
      </w:r>
      <w:proofErr w:type="spellStart"/>
      <w:r>
        <w:t>asfpâjfp</w:t>
      </w:r>
      <w:proofErr w:type="spellEnd"/>
      <w:r>
        <w:t xml:space="preserve"> </w:t>
      </w:r>
      <w:proofErr w:type="spellStart"/>
      <w:r>
        <w:t>tkt</w:t>
      </w:r>
      <w:proofErr w:type="spellEnd"/>
    </w:p>
    <w:p w14:paraId="227E4A0F" w14:textId="554AC985" w:rsidR="00B3240D" w:rsidRPr="00B179D8" w:rsidRDefault="00B3240D" w:rsidP="00B3240D">
      <w:pPr>
        <w:pStyle w:val="Titre2"/>
      </w:pPr>
      <w:bookmarkStart w:id="7" w:name="_Toc166026279"/>
      <w:r>
        <w:t>Le bas de la page</w:t>
      </w:r>
      <w:bookmarkEnd w:id="7"/>
    </w:p>
    <w:p w14:paraId="33C0E6D1" w14:textId="38F90BF5" w:rsidR="00B3240D" w:rsidRDefault="00F37B9C" w:rsidP="00F37B9C">
      <w:r w:rsidRPr="00F37B9C">
        <w:drawing>
          <wp:inline distT="0" distB="0" distL="0" distR="0" wp14:anchorId="56EF0715" wp14:editId="75571545">
            <wp:extent cx="5486400" cy="1726565"/>
            <wp:effectExtent l="0" t="0" r="0" b="6985"/>
            <wp:docPr id="1397279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79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D336" w14:textId="23B687D2" w:rsidR="00F37B9C" w:rsidRDefault="006B7EC9" w:rsidP="006B7EC9">
      <w:pPr>
        <w:pStyle w:val="Paragraphedeliste"/>
        <w:numPr>
          <w:ilvl w:val="0"/>
          <w:numId w:val="16"/>
        </w:numPr>
      </w:pPr>
      <w:proofErr w:type="gramStart"/>
      <w:r>
        <w:t>Cette partis</w:t>
      </w:r>
      <w:proofErr w:type="gramEnd"/>
      <w:r>
        <w:t xml:space="preserve"> c’est pour les accès rapide, </w:t>
      </w:r>
      <w:r w:rsidR="00AF6285">
        <w:t xml:space="preserve">pour qu’on peut accéder aux autre </w:t>
      </w:r>
      <w:r w:rsidR="00D25907">
        <w:t xml:space="preserve">partie du site web. </w:t>
      </w:r>
    </w:p>
    <w:p w14:paraId="121C1AA1" w14:textId="289FDBCE" w:rsidR="00D25907" w:rsidRDefault="00BA5101" w:rsidP="006B7EC9">
      <w:pPr>
        <w:pStyle w:val="Paragraphedeliste"/>
        <w:numPr>
          <w:ilvl w:val="0"/>
          <w:numId w:val="16"/>
        </w:numPr>
      </w:pPr>
      <w:r>
        <w:t xml:space="preserve">Cela est d’autre partie du site web pour les gens qui veulent plus </w:t>
      </w:r>
      <w:proofErr w:type="spellStart"/>
      <w:r>
        <w:t>sfpsjfop</w:t>
      </w:r>
      <w:proofErr w:type="spellEnd"/>
      <w:r>
        <w:t xml:space="preserve"> LIKE WHERE THEY WANNA COMMUNCATE WITH US</w:t>
      </w:r>
    </w:p>
    <w:p w14:paraId="7B2E25BC" w14:textId="681421A1" w:rsidR="00186692" w:rsidRDefault="00A46A94" w:rsidP="006B7EC9">
      <w:pPr>
        <w:pStyle w:val="Paragraphedeliste"/>
        <w:numPr>
          <w:ilvl w:val="0"/>
          <w:numId w:val="16"/>
        </w:numPr>
      </w:pPr>
      <w:r>
        <w:t xml:space="preserve">Créer compte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easy</w:t>
      </w:r>
      <w:proofErr w:type="spellEnd"/>
    </w:p>
    <w:p w14:paraId="2819DFD4" w14:textId="7B9A4FB2" w:rsidR="00A46A94" w:rsidRDefault="00A46A94" w:rsidP="006B7EC9">
      <w:pPr>
        <w:pStyle w:val="Paragraphedeliste"/>
        <w:numPr>
          <w:ilvl w:val="0"/>
          <w:numId w:val="16"/>
        </w:numPr>
      </w:pPr>
      <w:r>
        <w:t>Retourner en haut self-</w:t>
      </w:r>
      <w:proofErr w:type="spellStart"/>
      <w:r>
        <w:t>explanatory</w:t>
      </w:r>
      <w:proofErr w:type="spellEnd"/>
    </w:p>
    <w:p w14:paraId="468EEE54" w14:textId="32C1833A" w:rsidR="00A46A94" w:rsidRDefault="00A46A94" w:rsidP="006B7EC9">
      <w:pPr>
        <w:pStyle w:val="Paragraphedeliste"/>
        <w:numPr>
          <w:ilvl w:val="0"/>
          <w:numId w:val="16"/>
        </w:numPr>
      </w:pPr>
      <w:proofErr w:type="spellStart"/>
      <w:r>
        <w:t>Socials</w:t>
      </w:r>
      <w:proofErr w:type="spellEnd"/>
    </w:p>
    <w:p w14:paraId="0E10F945" w14:textId="4B9DA3CA" w:rsidR="004E2598" w:rsidRPr="00B179D8" w:rsidRDefault="004E2598" w:rsidP="004E2598">
      <w:pPr>
        <w:pStyle w:val="Titre1"/>
      </w:pPr>
      <w:bookmarkStart w:id="8" w:name="_Toc166026280"/>
      <w:r>
        <w:t>P</w:t>
      </w:r>
      <w:r>
        <w:t>anier</w:t>
      </w:r>
      <w:bookmarkEnd w:id="8"/>
    </w:p>
    <w:p w14:paraId="54DE04B6" w14:textId="2032D877" w:rsidR="00B3240D" w:rsidRDefault="00F330D3" w:rsidP="004E2598">
      <w:r>
        <w:t xml:space="preserve">This page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persons</w:t>
      </w:r>
      <w:proofErr w:type="spellEnd"/>
      <w:r>
        <w:t xml:space="preserve"> item </w:t>
      </w:r>
      <w:proofErr w:type="spellStart"/>
      <w:r>
        <w:t>that</w:t>
      </w:r>
      <w:proofErr w:type="spellEnd"/>
      <w:r>
        <w:t xml:space="preserve"> arent </w:t>
      </w:r>
      <w:proofErr w:type="spellStart"/>
      <w:r>
        <w:t>boughten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</w:p>
    <w:p w14:paraId="34BA8B88" w14:textId="3F32D641" w:rsidR="00810388" w:rsidRDefault="0002122F" w:rsidP="004E2598">
      <w:r>
        <w:rPr>
          <w:noProof/>
        </w:rPr>
        <w:lastRenderedPageBreak/>
        <w:drawing>
          <wp:inline distT="0" distB="0" distL="0" distR="0" wp14:anchorId="69F85072" wp14:editId="5FD9EAB9">
            <wp:extent cx="5486400" cy="3086100"/>
            <wp:effectExtent l="0" t="0" r="0" b="0"/>
            <wp:docPr id="16256603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60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8581" w14:textId="60F33742" w:rsidR="00810388" w:rsidRDefault="00810388" w:rsidP="00810388">
      <w:pPr>
        <w:pStyle w:val="Paragraphedeliste"/>
        <w:numPr>
          <w:ilvl w:val="0"/>
          <w:numId w:val="18"/>
        </w:numPr>
      </w:pPr>
      <w:r>
        <w:t>Quantité</w:t>
      </w:r>
    </w:p>
    <w:p w14:paraId="291CA0BF" w14:textId="610C03B9" w:rsidR="00810388" w:rsidRDefault="00810388" w:rsidP="00810388">
      <w:pPr>
        <w:pStyle w:val="Paragraphedeliste"/>
        <w:numPr>
          <w:ilvl w:val="0"/>
          <w:numId w:val="18"/>
        </w:numPr>
      </w:pPr>
      <w:r>
        <w:t>Prix</w:t>
      </w:r>
    </w:p>
    <w:p w14:paraId="4A4F9508" w14:textId="257B8312" w:rsidR="00810388" w:rsidRDefault="00810388" w:rsidP="00810388">
      <w:pPr>
        <w:pStyle w:val="Paragraphedeliste"/>
        <w:numPr>
          <w:ilvl w:val="0"/>
          <w:numId w:val="18"/>
        </w:numPr>
      </w:pPr>
      <w:r>
        <w:t>Sous-Tot</w:t>
      </w:r>
      <w:r w:rsidR="00BA55A1">
        <w:t>al</w:t>
      </w:r>
    </w:p>
    <w:p w14:paraId="1366D620" w14:textId="2D472EDF" w:rsidR="00810388" w:rsidRDefault="0050143E" w:rsidP="00810388">
      <w:pPr>
        <w:pStyle w:val="Paragraphedeliste"/>
        <w:numPr>
          <w:ilvl w:val="0"/>
          <w:numId w:val="18"/>
        </w:numPr>
      </w:pPr>
      <w:r>
        <w:t>Payer</w:t>
      </w:r>
    </w:p>
    <w:p w14:paraId="7DE9F3D6" w14:textId="12037735" w:rsidR="00056321" w:rsidRDefault="0080117E" w:rsidP="0080117E">
      <w:pPr>
        <w:ind w:left="360"/>
      </w:pPr>
      <w:r w:rsidRPr="0080117E">
        <w:drawing>
          <wp:inline distT="0" distB="0" distL="0" distR="0" wp14:anchorId="2A00EECB" wp14:editId="56385809">
            <wp:extent cx="5486400" cy="3883660"/>
            <wp:effectExtent l="0" t="0" r="0" b="2540"/>
            <wp:docPr id="2652905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90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E696" w14:textId="24187680" w:rsidR="00CE07F4" w:rsidRDefault="00CE07F4" w:rsidP="00CE07F4">
      <w:pPr>
        <w:pStyle w:val="Paragraphedeliste"/>
        <w:numPr>
          <w:ilvl w:val="0"/>
          <w:numId w:val="20"/>
        </w:numPr>
      </w:pPr>
      <w:proofErr w:type="spellStart"/>
      <w:r>
        <w:lastRenderedPageBreak/>
        <w:t>Card</w:t>
      </w:r>
      <w:proofErr w:type="spellEnd"/>
      <w:r>
        <w:t xml:space="preserve"> </w:t>
      </w:r>
      <w:proofErr w:type="spellStart"/>
      <w:r>
        <w:t>number</w:t>
      </w:r>
      <w:proofErr w:type="spellEnd"/>
    </w:p>
    <w:p w14:paraId="21CD4801" w14:textId="14531296" w:rsidR="00CE07F4" w:rsidRDefault="00CE07F4" w:rsidP="00CE07F4">
      <w:pPr>
        <w:pStyle w:val="Paragraphedeliste"/>
        <w:numPr>
          <w:ilvl w:val="0"/>
          <w:numId w:val="20"/>
        </w:numPr>
      </w:pPr>
      <w:r>
        <w:t>Payer</w:t>
      </w:r>
    </w:p>
    <w:p w14:paraId="0B0B2E22" w14:textId="67C274C7" w:rsidR="00056321" w:rsidRPr="00B179D8" w:rsidRDefault="00056321" w:rsidP="00056321">
      <w:pPr>
        <w:pStyle w:val="Titre1"/>
      </w:pPr>
      <w:bookmarkStart w:id="9" w:name="_Toc166026281"/>
      <w:r>
        <w:t xml:space="preserve">La </w:t>
      </w:r>
      <w:r>
        <w:t>confirmer Commande</w:t>
      </w:r>
      <w:bookmarkEnd w:id="9"/>
    </w:p>
    <w:p w14:paraId="2761A537" w14:textId="77777777" w:rsidR="00D912D7" w:rsidRDefault="00D912D7" w:rsidP="00D912D7">
      <w:pPr>
        <w:pStyle w:val="Listepuces"/>
        <w:numPr>
          <w:ilvl w:val="0"/>
          <w:numId w:val="0"/>
        </w:numPr>
        <w:ind w:left="720"/>
      </w:pPr>
      <w:r w:rsidRPr="00D912D7">
        <w:drawing>
          <wp:inline distT="0" distB="0" distL="0" distR="0" wp14:anchorId="5CE3141F" wp14:editId="4921CAFF">
            <wp:extent cx="5486400" cy="3124200"/>
            <wp:effectExtent l="0" t="0" r="0" b="0"/>
            <wp:docPr id="5309190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19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4E5D" w14:textId="228AFC62" w:rsidR="00056321" w:rsidRDefault="00427DF2" w:rsidP="00427DF2">
      <w:pPr>
        <w:pStyle w:val="Listepuces"/>
        <w:numPr>
          <w:ilvl w:val="0"/>
          <w:numId w:val="21"/>
        </w:numPr>
      </w:pPr>
      <w:r>
        <w:t xml:space="preserve">Procéder </w:t>
      </w:r>
      <w:proofErr w:type="spellStart"/>
      <w:proofErr w:type="gramStart"/>
      <w:r>
        <w:t>a</w:t>
      </w:r>
      <w:proofErr w:type="spellEnd"/>
      <w:proofErr w:type="gramEnd"/>
      <w:r>
        <w:t xml:space="preserve"> l’accueil</w:t>
      </w:r>
    </w:p>
    <w:p w14:paraId="47BD7773" w14:textId="3FA84D06" w:rsidR="00427DF2" w:rsidRDefault="00427DF2" w:rsidP="00427DF2">
      <w:pPr>
        <w:pStyle w:val="Listepuces"/>
        <w:numPr>
          <w:ilvl w:val="0"/>
          <w:numId w:val="21"/>
        </w:numPr>
      </w:pPr>
      <w:proofErr w:type="spellStart"/>
      <w:r>
        <w:t>Recu</w:t>
      </w:r>
      <w:proofErr w:type="spellEnd"/>
      <w:r>
        <w:t xml:space="preserve"> de paiement</w:t>
      </w:r>
    </w:p>
    <w:p w14:paraId="5BFE4780" w14:textId="737469C4" w:rsidR="00427DF2" w:rsidRDefault="00427DF2" w:rsidP="00427DF2">
      <w:pPr>
        <w:pStyle w:val="Listepuces"/>
        <w:numPr>
          <w:ilvl w:val="0"/>
          <w:numId w:val="21"/>
        </w:numPr>
      </w:pPr>
      <w:proofErr w:type="spellStart"/>
      <w:r>
        <w:t>Order</w:t>
      </w:r>
      <w:proofErr w:type="spellEnd"/>
      <w:r>
        <w:t xml:space="preserve"> </w:t>
      </w:r>
      <w:proofErr w:type="spellStart"/>
      <w:r>
        <w:t>daye</w:t>
      </w:r>
      <w:proofErr w:type="spellEnd"/>
    </w:p>
    <w:p w14:paraId="322D3F77" w14:textId="39430A3A" w:rsidR="00427DF2" w:rsidRPr="00810388" w:rsidRDefault="00427DF2" w:rsidP="00427DF2">
      <w:pPr>
        <w:pStyle w:val="Listepuces"/>
        <w:numPr>
          <w:ilvl w:val="0"/>
          <w:numId w:val="21"/>
        </w:numPr>
      </w:pPr>
      <w:proofErr w:type="spellStart"/>
      <w:r>
        <w:t>Order</w:t>
      </w:r>
      <w:proofErr w:type="spellEnd"/>
      <w:r>
        <w:t xml:space="preserve"> </w:t>
      </w:r>
      <w:proofErr w:type="spellStart"/>
      <w:r>
        <w:t>number</w:t>
      </w:r>
      <w:proofErr w:type="spellEnd"/>
    </w:p>
    <w:p w14:paraId="6962F1C2" w14:textId="2D03EEBC" w:rsidR="00FF0FA1" w:rsidRPr="00B179D8" w:rsidRDefault="00FF0FA1" w:rsidP="00FF0FA1">
      <w:pPr>
        <w:pStyle w:val="Titre1"/>
      </w:pPr>
      <w:bookmarkStart w:id="10" w:name="_Toc166026282"/>
      <w:r>
        <w:lastRenderedPageBreak/>
        <w:t>La page boutique</w:t>
      </w:r>
      <w:bookmarkEnd w:id="10"/>
    </w:p>
    <w:p w14:paraId="69C4F9A4" w14:textId="77777777" w:rsidR="003B5199" w:rsidRDefault="003B5199" w:rsidP="00FE1552">
      <w:pPr>
        <w:pStyle w:val="Listepuce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491427D" wp14:editId="22CE108E">
            <wp:extent cx="5486400" cy="3086100"/>
            <wp:effectExtent l="0" t="0" r="0" b="0"/>
            <wp:docPr id="619265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0E32" w14:textId="1FCC4D6A" w:rsidR="00FE1552" w:rsidRDefault="00FE1552" w:rsidP="00FE1552">
      <w:pPr>
        <w:pStyle w:val="Listepuces"/>
        <w:numPr>
          <w:ilvl w:val="0"/>
          <w:numId w:val="22"/>
        </w:numPr>
      </w:pPr>
      <w:r>
        <w:t xml:space="preserve">Ajouter </w:t>
      </w:r>
      <w:proofErr w:type="gramStart"/>
      <w:r>
        <w:t>a</w:t>
      </w:r>
      <w:proofErr w:type="gramEnd"/>
      <w:r>
        <w:t xml:space="preserve"> panier</w:t>
      </w:r>
    </w:p>
    <w:p w14:paraId="7402338D" w14:textId="4172F159" w:rsidR="00FE1552" w:rsidRDefault="00FE1552" w:rsidP="00FE1552">
      <w:pPr>
        <w:pStyle w:val="Listepuces"/>
        <w:numPr>
          <w:ilvl w:val="0"/>
          <w:numId w:val="22"/>
        </w:numPr>
      </w:pPr>
      <w:r>
        <w:t>Pour les vêtements on peut sélectionner on veut lequelles</w:t>
      </w:r>
    </w:p>
    <w:p w14:paraId="445D3FDB" w14:textId="20BFAA2D" w:rsidR="00FE1552" w:rsidRDefault="00FE1552" w:rsidP="00FE1552">
      <w:pPr>
        <w:pStyle w:val="Listepuces"/>
        <w:numPr>
          <w:ilvl w:val="0"/>
          <w:numId w:val="0"/>
        </w:numPr>
        <w:ind w:left="720"/>
      </w:pPr>
    </w:p>
    <w:p w14:paraId="68563221" w14:textId="34BC892D" w:rsidR="00FF0FA1" w:rsidRPr="00B179D8" w:rsidRDefault="00FF0FA1" w:rsidP="003B5199">
      <w:pPr>
        <w:pStyle w:val="Listepuces"/>
        <w:numPr>
          <w:ilvl w:val="0"/>
          <w:numId w:val="0"/>
        </w:numPr>
        <w:ind w:left="720"/>
      </w:pPr>
    </w:p>
    <w:p w14:paraId="4DCE1812" w14:textId="660B4B7A" w:rsidR="00FF0FA1" w:rsidRPr="00B179D8" w:rsidRDefault="00FF0FA1" w:rsidP="00FF0FA1">
      <w:pPr>
        <w:pStyle w:val="Titre2"/>
      </w:pPr>
      <w:bookmarkStart w:id="11" w:name="_Toc166026283"/>
      <w:r>
        <w:t>L</w:t>
      </w:r>
      <w:r>
        <w:t>e tirer</w:t>
      </w:r>
      <w:bookmarkEnd w:id="11"/>
    </w:p>
    <w:p w14:paraId="63E71C5C" w14:textId="4C6EA989" w:rsidR="00FF0FA1" w:rsidRDefault="00D36D58" w:rsidP="00D36D58">
      <w:r w:rsidRPr="00D36D58">
        <w:drawing>
          <wp:inline distT="0" distB="0" distL="0" distR="0" wp14:anchorId="75BA8601" wp14:editId="0FB3BD91">
            <wp:extent cx="3181794" cy="1733792"/>
            <wp:effectExtent l="0" t="0" r="0" b="0"/>
            <wp:docPr id="19897261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261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D629" w14:textId="076EA2D0" w:rsidR="00FF0FA1" w:rsidRDefault="00F703F6" w:rsidP="00FF0FA1">
      <w:pPr>
        <w:pStyle w:val="Titre1"/>
      </w:pPr>
      <w:bookmarkStart w:id="12" w:name="_Toc166026284"/>
      <w:r>
        <w:lastRenderedPageBreak/>
        <w:t>A propos</w:t>
      </w:r>
      <w:bookmarkEnd w:id="12"/>
    </w:p>
    <w:p w14:paraId="3923CB65" w14:textId="515F7818" w:rsidR="00D36D58" w:rsidRDefault="00D36D58" w:rsidP="00D36D58">
      <w:r w:rsidRPr="00D36D58">
        <w:drawing>
          <wp:inline distT="0" distB="0" distL="0" distR="0" wp14:anchorId="568F0889" wp14:editId="26C4BF8F">
            <wp:extent cx="5486400" cy="1788160"/>
            <wp:effectExtent l="0" t="0" r="0" b="2540"/>
            <wp:docPr id="14929802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80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65EE" w14:textId="685B5D1C" w:rsidR="00D36D58" w:rsidRDefault="00D36D58" w:rsidP="00D36D58">
      <w:r>
        <w:t xml:space="preserve">Not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so</w:t>
      </w:r>
      <w:proofErr w:type="spellEnd"/>
      <w:r w:rsidR="00687F7E">
        <w:t xml:space="preserve"> </w:t>
      </w:r>
      <w:proofErr w:type="spellStart"/>
      <w:r w:rsidR="00687F7E">
        <w:t>bad</w:t>
      </w:r>
      <w:proofErr w:type="spellEnd"/>
      <w:r w:rsidR="00687F7E">
        <w:t xml:space="preserve"> screen</w:t>
      </w:r>
    </w:p>
    <w:p w14:paraId="431A4FD5" w14:textId="77777777" w:rsidR="00687F7E" w:rsidRPr="00D36D58" w:rsidRDefault="00687F7E" w:rsidP="00D36D58"/>
    <w:p w14:paraId="556211C3" w14:textId="1A1D35DE" w:rsidR="00F703F6" w:rsidRPr="00B179D8" w:rsidRDefault="00F703F6" w:rsidP="00F703F6">
      <w:pPr>
        <w:pStyle w:val="Titre1"/>
      </w:pPr>
      <w:bookmarkStart w:id="13" w:name="_Toc166026285"/>
      <w:r>
        <w:t>Connexion</w:t>
      </w:r>
      <w:bookmarkEnd w:id="13"/>
    </w:p>
    <w:sdt>
      <w:sdtPr>
        <w:alias w:val="Paragraph Text:"/>
        <w:tag w:val="Paragraph Text:"/>
        <w:id w:val="-1255734303"/>
        <w:placeholder>
          <w:docPart w:val="F9B6AC5D64924415BD951006DE2E9F48"/>
        </w:placeholder>
        <w:temporary/>
        <w:showingPlcHdr/>
        <w15:appearance w15:val="hidden"/>
      </w:sdtPr>
      <w:sdtContent>
        <w:p w14:paraId="2E505436" w14:textId="77777777" w:rsidR="00F703F6" w:rsidRPr="00B179D8" w:rsidRDefault="00F703F6" w:rsidP="00F703F6">
          <w:r w:rsidRPr="00B179D8">
            <w:t>To replace the placeholder text on this page, you can just select it all and then start typing. But don’t do that just yet!</w:t>
          </w:r>
        </w:p>
        <w:p w14:paraId="5ABB6472" w14:textId="77777777" w:rsidR="00F703F6" w:rsidRPr="00B179D8" w:rsidRDefault="00F703F6" w:rsidP="00F703F6">
          <w:r w:rsidRPr="00B179D8">
            <w:t>First check out a few tips to help you quickly format your report. You might be amazed at how easy it is.</w:t>
          </w:r>
        </w:p>
      </w:sdtContent>
    </w:sdt>
    <w:p w14:paraId="6E5DD0DB" w14:textId="63716D52" w:rsidR="00F703F6" w:rsidRPr="00B179D8" w:rsidRDefault="00687F7E" w:rsidP="00687F7E">
      <w:pPr>
        <w:pStyle w:val="Listepuces"/>
        <w:numPr>
          <w:ilvl w:val="0"/>
          <w:numId w:val="0"/>
        </w:numPr>
        <w:ind w:left="720"/>
      </w:pPr>
      <w:r w:rsidRPr="00687F7E">
        <w:lastRenderedPageBreak/>
        <w:drawing>
          <wp:inline distT="0" distB="0" distL="0" distR="0" wp14:anchorId="542E5126" wp14:editId="1A4AFDFF">
            <wp:extent cx="5486400" cy="4822825"/>
            <wp:effectExtent l="0" t="0" r="0" b="0"/>
            <wp:docPr id="13200345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345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FEC7" w14:textId="0160349A" w:rsidR="00F703F6" w:rsidRPr="00B179D8" w:rsidRDefault="00F703F6" w:rsidP="00F703F6">
      <w:pPr>
        <w:pStyle w:val="Titre1"/>
      </w:pPr>
      <w:bookmarkStart w:id="14" w:name="_Toc166026286"/>
      <w:proofErr w:type="spellStart"/>
      <w:r>
        <w:lastRenderedPageBreak/>
        <w:t>Creation</w:t>
      </w:r>
      <w:proofErr w:type="spellEnd"/>
      <w:r>
        <w:t xml:space="preserve"> de compte</w:t>
      </w:r>
      <w:bookmarkEnd w:id="14"/>
    </w:p>
    <w:p w14:paraId="762AE4FE" w14:textId="7A27D49D" w:rsidR="00173589" w:rsidRDefault="00173589" w:rsidP="00173589">
      <w:pPr>
        <w:pStyle w:val="Listepuces"/>
        <w:numPr>
          <w:ilvl w:val="0"/>
          <w:numId w:val="1"/>
        </w:numPr>
      </w:pPr>
      <w:proofErr w:type="gramStart"/>
      <w:r>
        <w:t>à</w:t>
      </w:r>
      <w:proofErr w:type="gramEnd"/>
      <w:r w:rsidRPr="00173589">
        <w:drawing>
          <wp:inline distT="0" distB="0" distL="0" distR="0" wp14:anchorId="3209D74C" wp14:editId="3E955A9F">
            <wp:extent cx="5115639" cy="4848902"/>
            <wp:effectExtent l="0" t="0" r="8890" b="8890"/>
            <wp:docPr id="4373418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41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C199" w14:textId="132358DB" w:rsidR="00173589" w:rsidRDefault="008A0531" w:rsidP="008A0531">
      <w:pPr>
        <w:pStyle w:val="Listepuces"/>
        <w:numPr>
          <w:ilvl w:val="0"/>
          <w:numId w:val="19"/>
        </w:numPr>
      </w:pPr>
      <w:proofErr w:type="gramStart"/>
      <w:r>
        <w:t>d</w:t>
      </w:r>
      <w:proofErr w:type="gramEnd"/>
    </w:p>
    <w:p w14:paraId="06A28AB1" w14:textId="5BA81469" w:rsidR="008A0531" w:rsidRDefault="008A0531" w:rsidP="008A0531">
      <w:pPr>
        <w:pStyle w:val="Listepuces"/>
        <w:numPr>
          <w:ilvl w:val="0"/>
          <w:numId w:val="19"/>
        </w:numPr>
      </w:pPr>
      <w:proofErr w:type="spellStart"/>
      <w:r>
        <w:t>Creer</w:t>
      </w:r>
      <w:proofErr w:type="spellEnd"/>
    </w:p>
    <w:p w14:paraId="6F1488D8" w14:textId="528CAF24" w:rsidR="00F703F6" w:rsidRPr="00B179D8" w:rsidRDefault="00F703F6" w:rsidP="00173589">
      <w:pPr>
        <w:pStyle w:val="Listepuces"/>
        <w:numPr>
          <w:ilvl w:val="0"/>
          <w:numId w:val="0"/>
        </w:numPr>
        <w:ind w:left="720"/>
      </w:pPr>
    </w:p>
    <w:p w14:paraId="1FAE1129" w14:textId="4A4B6B27" w:rsidR="00462D85" w:rsidRPr="00B179D8" w:rsidRDefault="003148AF" w:rsidP="00462D85">
      <w:pPr>
        <w:pStyle w:val="Titre1"/>
      </w:pPr>
      <w:bookmarkStart w:id="15" w:name="_Toc166026287"/>
      <w:r>
        <w:lastRenderedPageBreak/>
        <w:t>Page Profil</w:t>
      </w:r>
      <w:bookmarkEnd w:id="15"/>
    </w:p>
    <w:p w14:paraId="06439DE5" w14:textId="77777777" w:rsidR="000F1791" w:rsidRDefault="000F1791" w:rsidP="000F1791">
      <w:pPr>
        <w:pStyle w:val="Listepuces"/>
        <w:numPr>
          <w:ilvl w:val="0"/>
          <w:numId w:val="0"/>
        </w:numPr>
        <w:ind w:left="720"/>
      </w:pPr>
      <w:r w:rsidRPr="000F1791">
        <w:drawing>
          <wp:inline distT="0" distB="0" distL="0" distR="0" wp14:anchorId="77CF233E" wp14:editId="62B2C6C7">
            <wp:extent cx="5486400" cy="3156585"/>
            <wp:effectExtent l="0" t="0" r="0" b="5715"/>
            <wp:docPr id="13554782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782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A5A8" w14:textId="2820461D" w:rsidR="00462D85" w:rsidRPr="00B179D8" w:rsidRDefault="00462D85" w:rsidP="000F1791">
      <w:pPr>
        <w:pStyle w:val="Listepuces"/>
        <w:numPr>
          <w:ilvl w:val="0"/>
          <w:numId w:val="0"/>
        </w:numPr>
        <w:ind w:left="720"/>
      </w:pPr>
    </w:p>
    <w:p w14:paraId="1833449C" w14:textId="13781793" w:rsidR="00362820" w:rsidRPr="00B179D8" w:rsidRDefault="00362820" w:rsidP="00362820">
      <w:pPr>
        <w:pStyle w:val="Titre1"/>
      </w:pPr>
      <w:bookmarkStart w:id="16" w:name="_Toc166026288"/>
      <w:r>
        <w:t xml:space="preserve">Page </w:t>
      </w:r>
      <w:r w:rsidR="003148AF">
        <w:t>admin</w:t>
      </w:r>
      <w:bookmarkEnd w:id="16"/>
    </w:p>
    <w:p w14:paraId="7CF73BEF" w14:textId="1CA5A00D" w:rsidR="00362820" w:rsidRPr="00B179D8" w:rsidRDefault="000F1791" w:rsidP="000F1791">
      <w:pPr>
        <w:pStyle w:val="Listepuces"/>
        <w:numPr>
          <w:ilvl w:val="0"/>
          <w:numId w:val="0"/>
        </w:numPr>
        <w:ind w:left="720"/>
      </w:pPr>
      <w:r>
        <w:t xml:space="preserve">Not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mabadbabdabd</w:t>
      </w:r>
      <w:proofErr w:type="spellEnd"/>
    </w:p>
    <w:p w14:paraId="33C329D9" w14:textId="2601DC0D" w:rsidR="00362820" w:rsidRPr="00B179D8" w:rsidRDefault="000F1791" w:rsidP="00362820">
      <w:pPr>
        <w:pStyle w:val="Titre2"/>
      </w:pPr>
      <w:bookmarkStart w:id="17" w:name="_Toc166026289"/>
      <w:r>
        <w:t>Chart</w:t>
      </w:r>
      <w:bookmarkEnd w:id="17"/>
    </w:p>
    <w:sdt>
      <w:sdtPr>
        <w:alias w:val="Paragraph Text:"/>
        <w:tag w:val="Paragraph Text:"/>
        <w:id w:val="-1895652170"/>
        <w:placeholder>
          <w:docPart w:val="D7AC4D547A2D4580927A024155DA2C68"/>
        </w:placeholder>
        <w:temporary/>
        <w:showingPlcHdr/>
        <w15:appearance w15:val="hidden"/>
      </w:sdtPr>
      <w:sdtContent>
        <w:p w14:paraId="61294492" w14:textId="77777777" w:rsidR="00362820" w:rsidRPr="00B179D8" w:rsidRDefault="00362820" w:rsidP="00362820">
          <w:r w:rsidRPr="00B179D8">
            <w:t>You might like the photo on the cover page as much as we do, but if it’s not ideal for your report, it’s easy to replace it with your own.</w:t>
          </w:r>
        </w:p>
        <w:p w14:paraId="07386D9C" w14:textId="77777777" w:rsidR="00362820" w:rsidRDefault="00362820" w:rsidP="00362820">
          <w:r w:rsidRPr="00B179D8">
            <w:t>Just delete the placeholder picture. Then, on the Insert tab, click Picture to select one from your files.</w:t>
          </w:r>
        </w:p>
      </w:sdtContent>
    </w:sdt>
    <w:p w14:paraId="1AD1A19C" w14:textId="77777777" w:rsidR="00362820" w:rsidRPr="00B179D8" w:rsidRDefault="00362820" w:rsidP="00362820">
      <w:pPr>
        <w:pStyle w:val="Titre2"/>
      </w:pPr>
      <w:bookmarkStart w:id="18" w:name="_Toc166026290"/>
      <w:r>
        <w:t>Le bas de la page</w:t>
      </w:r>
      <w:bookmarkEnd w:id="18"/>
    </w:p>
    <w:p w14:paraId="611C5916" w14:textId="61453FD1" w:rsidR="00FF0FA1" w:rsidRDefault="00FF0FA1" w:rsidP="000F1791"/>
    <w:sectPr w:rsidR="00FF0FA1">
      <w:footerReference w:type="default" r:id="rId22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04EF6" w14:textId="77777777" w:rsidR="00B179D8" w:rsidRPr="00B179D8" w:rsidRDefault="00B179D8" w:rsidP="00C6554A">
      <w:pPr>
        <w:spacing w:before="0" w:after="0" w:line="240" w:lineRule="auto"/>
      </w:pPr>
      <w:r w:rsidRPr="00B179D8">
        <w:separator/>
      </w:r>
    </w:p>
  </w:endnote>
  <w:endnote w:type="continuationSeparator" w:id="0">
    <w:p w14:paraId="1F9EF93A" w14:textId="77777777" w:rsidR="00B179D8" w:rsidRPr="00B179D8" w:rsidRDefault="00B179D8" w:rsidP="00C6554A">
      <w:pPr>
        <w:spacing w:before="0" w:after="0" w:line="240" w:lineRule="auto"/>
      </w:pPr>
      <w:r w:rsidRPr="00B179D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B6587" w14:textId="77777777" w:rsidR="00867A23" w:rsidRPr="00B179D8" w:rsidRDefault="00ED7C44">
    <w:pPr>
      <w:pStyle w:val="Pieddepage"/>
    </w:pPr>
    <w:r w:rsidRPr="00B179D8">
      <w:t xml:space="preserve">Page </w:t>
    </w:r>
    <w:r w:rsidRPr="00B179D8">
      <w:fldChar w:fldCharType="begin"/>
    </w:r>
    <w:r w:rsidRPr="00B179D8">
      <w:instrText xml:space="preserve"> PAGE  \* Arabic  \* MERGEFORMAT </w:instrText>
    </w:r>
    <w:r w:rsidRPr="00B179D8">
      <w:fldChar w:fldCharType="separate"/>
    </w:r>
    <w:r w:rsidR="002B4294" w:rsidRPr="00B179D8">
      <w:t>1</w:t>
    </w:r>
    <w:r w:rsidRPr="00B179D8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A62BC" w14:textId="77777777" w:rsidR="00B179D8" w:rsidRPr="00B179D8" w:rsidRDefault="00B179D8" w:rsidP="00C6554A">
      <w:pPr>
        <w:spacing w:before="0" w:after="0" w:line="240" w:lineRule="auto"/>
      </w:pPr>
      <w:r w:rsidRPr="00B179D8">
        <w:separator/>
      </w:r>
    </w:p>
  </w:footnote>
  <w:footnote w:type="continuationSeparator" w:id="0">
    <w:p w14:paraId="011A3267" w14:textId="77777777" w:rsidR="00B179D8" w:rsidRPr="00B179D8" w:rsidRDefault="00B179D8" w:rsidP="00C6554A">
      <w:pPr>
        <w:spacing w:before="0" w:after="0" w:line="240" w:lineRule="auto"/>
      </w:pPr>
      <w:r w:rsidRPr="00B179D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516C17E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045583"/>
    <w:multiLevelType w:val="hybridMultilevel"/>
    <w:tmpl w:val="CDC46DA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515162F"/>
    <w:multiLevelType w:val="hybridMultilevel"/>
    <w:tmpl w:val="04C08A4C"/>
    <w:lvl w:ilvl="0" w:tplc="359633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0A7091D"/>
    <w:multiLevelType w:val="hybridMultilevel"/>
    <w:tmpl w:val="15D617C2"/>
    <w:lvl w:ilvl="0" w:tplc="202CC1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8D83E2A"/>
    <w:multiLevelType w:val="hybridMultilevel"/>
    <w:tmpl w:val="15B054B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8837E5"/>
    <w:multiLevelType w:val="hybridMultilevel"/>
    <w:tmpl w:val="858A90DA"/>
    <w:lvl w:ilvl="0" w:tplc="07CC5F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7CC183C"/>
    <w:multiLevelType w:val="hybridMultilevel"/>
    <w:tmpl w:val="15B054B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BD7478"/>
    <w:multiLevelType w:val="hybridMultilevel"/>
    <w:tmpl w:val="959620A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3366303">
    <w:abstractNumId w:val="9"/>
  </w:num>
  <w:num w:numId="2" w16cid:durableId="913852976">
    <w:abstractNumId w:val="8"/>
  </w:num>
  <w:num w:numId="3" w16cid:durableId="1895660134">
    <w:abstractNumId w:val="8"/>
  </w:num>
  <w:num w:numId="4" w16cid:durableId="2035685977">
    <w:abstractNumId w:val="9"/>
  </w:num>
  <w:num w:numId="5" w16cid:durableId="1017466376">
    <w:abstractNumId w:val="17"/>
  </w:num>
  <w:num w:numId="6" w16cid:durableId="1153985824">
    <w:abstractNumId w:val="11"/>
  </w:num>
  <w:num w:numId="7" w16cid:durableId="48458544">
    <w:abstractNumId w:val="13"/>
  </w:num>
  <w:num w:numId="8" w16cid:durableId="1285693919">
    <w:abstractNumId w:val="7"/>
  </w:num>
  <w:num w:numId="9" w16cid:durableId="1526409420">
    <w:abstractNumId w:val="6"/>
  </w:num>
  <w:num w:numId="10" w16cid:durableId="1533299652">
    <w:abstractNumId w:val="5"/>
  </w:num>
  <w:num w:numId="11" w16cid:durableId="859469062">
    <w:abstractNumId w:val="4"/>
  </w:num>
  <w:num w:numId="12" w16cid:durableId="527790649">
    <w:abstractNumId w:val="3"/>
  </w:num>
  <w:num w:numId="13" w16cid:durableId="1028994011">
    <w:abstractNumId w:val="2"/>
  </w:num>
  <w:num w:numId="14" w16cid:durableId="2129740781">
    <w:abstractNumId w:val="1"/>
  </w:num>
  <w:num w:numId="15" w16cid:durableId="749155145">
    <w:abstractNumId w:val="0"/>
  </w:num>
  <w:num w:numId="16" w16cid:durableId="1924293438">
    <w:abstractNumId w:val="15"/>
  </w:num>
  <w:num w:numId="17" w16cid:durableId="1172330119">
    <w:abstractNumId w:val="19"/>
  </w:num>
  <w:num w:numId="18" w16cid:durableId="1976138104">
    <w:abstractNumId w:val="18"/>
  </w:num>
  <w:num w:numId="19" w16cid:durableId="1796363255">
    <w:abstractNumId w:val="16"/>
  </w:num>
  <w:num w:numId="20" w16cid:durableId="1088576260">
    <w:abstractNumId w:val="10"/>
  </w:num>
  <w:num w:numId="21" w16cid:durableId="1292594717">
    <w:abstractNumId w:val="12"/>
  </w:num>
  <w:num w:numId="22" w16cid:durableId="101253796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9D8"/>
    <w:rsid w:val="0002122F"/>
    <w:rsid w:val="00056321"/>
    <w:rsid w:val="000872E1"/>
    <w:rsid w:val="000F1791"/>
    <w:rsid w:val="001378D0"/>
    <w:rsid w:val="001638FC"/>
    <w:rsid w:val="00173589"/>
    <w:rsid w:val="00186692"/>
    <w:rsid w:val="001E6598"/>
    <w:rsid w:val="002554CD"/>
    <w:rsid w:val="0028719C"/>
    <w:rsid w:val="00293B83"/>
    <w:rsid w:val="002B4294"/>
    <w:rsid w:val="003148AF"/>
    <w:rsid w:val="00333D0D"/>
    <w:rsid w:val="00362820"/>
    <w:rsid w:val="003B5199"/>
    <w:rsid w:val="003C3AA9"/>
    <w:rsid w:val="00427DF2"/>
    <w:rsid w:val="00462D85"/>
    <w:rsid w:val="004C049F"/>
    <w:rsid w:val="004E2598"/>
    <w:rsid w:val="004F6874"/>
    <w:rsid w:val="005000E2"/>
    <w:rsid w:val="0050143E"/>
    <w:rsid w:val="005D6997"/>
    <w:rsid w:val="00637F5F"/>
    <w:rsid w:val="00660AC9"/>
    <w:rsid w:val="00673913"/>
    <w:rsid w:val="00687F7E"/>
    <w:rsid w:val="006A3CE7"/>
    <w:rsid w:val="006B7EC9"/>
    <w:rsid w:val="0080117E"/>
    <w:rsid w:val="00810388"/>
    <w:rsid w:val="00852661"/>
    <w:rsid w:val="00867A23"/>
    <w:rsid w:val="008A0531"/>
    <w:rsid w:val="009506F4"/>
    <w:rsid w:val="00A46A94"/>
    <w:rsid w:val="00AB7930"/>
    <w:rsid w:val="00AF6285"/>
    <w:rsid w:val="00B179D8"/>
    <w:rsid w:val="00B3240D"/>
    <w:rsid w:val="00BA5101"/>
    <w:rsid w:val="00BA55A1"/>
    <w:rsid w:val="00C6554A"/>
    <w:rsid w:val="00C8719C"/>
    <w:rsid w:val="00C9309F"/>
    <w:rsid w:val="00CE07F4"/>
    <w:rsid w:val="00D077D5"/>
    <w:rsid w:val="00D25907"/>
    <w:rsid w:val="00D36D58"/>
    <w:rsid w:val="00D912D7"/>
    <w:rsid w:val="00E80A23"/>
    <w:rsid w:val="00ED7C44"/>
    <w:rsid w:val="00F330D3"/>
    <w:rsid w:val="00F37B9C"/>
    <w:rsid w:val="00F703F6"/>
    <w:rsid w:val="00FE1552"/>
    <w:rsid w:val="00FF0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587033"/>
  <w15:chartTrackingRefBased/>
  <w15:docId w15:val="{B08854AC-7DC6-4B49-A792-94A090020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3F6"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centuation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en">
    <w:name w:val="Hyperlink"/>
    <w:basedOn w:val="Policepardfaut"/>
    <w:uiPriority w:val="99"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C3AA9"/>
    <w:pPr>
      <w:spacing w:before="240" w:after="0" w:line="259" w:lineRule="auto"/>
      <w:contextualSpacing w:val="0"/>
      <w:outlineLvl w:val="9"/>
    </w:pPr>
    <w:rPr>
      <w:szCs w:val="32"/>
      <w:lang w:val="en-CA" w:eastAsia="en-CA"/>
    </w:rPr>
  </w:style>
  <w:style w:type="paragraph" w:styleId="TM2">
    <w:name w:val="toc 2"/>
    <w:basedOn w:val="Normal"/>
    <w:next w:val="Normal"/>
    <w:autoRedefine/>
    <w:uiPriority w:val="39"/>
    <w:unhideWhenUsed/>
    <w:rsid w:val="003C3AA9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E80A23"/>
    <w:pPr>
      <w:spacing w:after="100"/>
    </w:pPr>
  </w:style>
  <w:style w:type="paragraph" w:customStyle="1" w:styleId="282EE46D8D8C4128A5268E1FCB89C47B">
    <w:name w:val="282EE46D8D8C4128A5268E1FCB89C47B"/>
    <w:rsid w:val="009506F4"/>
    <w:pPr>
      <w:spacing w:before="0" w:after="160" w:line="259" w:lineRule="auto"/>
    </w:pPr>
    <w:rPr>
      <w:rFonts w:eastAsiaTheme="minorEastAsia"/>
      <w:color w:val="auto"/>
      <w:kern w:val="2"/>
      <w:lang w:val="en-CA" w:eastAsia="en-CA"/>
      <w14:ligatures w14:val="standardContextual"/>
    </w:rPr>
  </w:style>
  <w:style w:type="paragraph" w:styleId="Paragraphedeliste">
    <w:name w:val="List Paragraph"/>
    <w:basedOn w:val="Normal"/>
    <w:uiPriority w:val="34"/>
    <w:unhideWhenUsed/>
    <w:qFormat/>
    <w:rsid w:val="006B7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n-CA%7bB39E4620-F049-44A1-A8C6-8A370BC68BC8%7d\%7bE729B535-C986-4BC8-AF7C-286DB13382FB%7dtf0283505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2EE46D8D8C4128A5268E1FCB89C47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6FBB467-CF02-4326-B1A6-02470F41C385}"/>
      </w:docPartPr>
      <w:docPartBody>
        <w:p w:rsidR="00E90E39" w:rsidRDefault="00E90E39">
          <w:pPr>
            <w:pStyle w:val="282EE46D8D8C4128A5268E1FCB89C47B"/>
          </w:pPr>
          <w:r>
            <w:t>Course Title</w:t>
          </w:r>
        </w:p>
      </w:docPartBody>
    </w:docPart>
    <w:docPart>
      <w:docPartPr>
        <w:name w:val="4466D3EAE2CA4B55A47D5A219CB576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675A7AB-E1BF-43EC-A9E6-E2D04463BE14}"/>
      </w:docPartPr>
      <w:docPartBody>
        <w:p w:rsidR="00E90E39" w:rsidRDefault="00E90E39">
          <w:pPr>
            <w:pStyle w:val="4466D3EAE2CA4B55A47D5A219CB57648"/>
          </w:pPr>
          <w:r>
            <w:t>Date</w:t>
          </w:r>
        </w:p>
      </w:docPartBody>
    </w:docPart>
    <w:docPart>
      <w:docPartPr>
        <w:name w:val="F9B6AC5D64924415BD951006DE2E9F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FAC783-403A-411F-A262-73A5A7636C7F}"/>
      </w:docPartPr>
      <w:docPartBody>
        <w:p w:rsidR="00E90E39" w:rsidRDefault="00E90E39" w:rsidP="00C6554A">
          <w:bookmarkStart w:id="0" w:name="_GoBack"/>
          <w:bookmarkEnd w:id="0"/>
          <w:r>
            <w:t>To replace the placeholder text on this page, you can just select it all and then start typing. But don’t do that just yet!</w:t>
          </w:r>
        </w:p>
        <w:p w:rsidR="00E90E39" w:rsidRDefault="00E90E39" w:rsidP="00E90E39">
          <w:pPr>
            <w:pStyle w:val="F9B6AC5D64924415BD951006DE2E9F48"/>
          </w:pPr>
          <w:r>
            <w:t>First check out a few tips to help you quickly format your report. You might be amazed at how easy it is.</w:t>
          </w:r>
        </w:p>
      </w:docPartBody>
    </w:docPart>
    <w:docPart>
      <w:docPartPr>
        <w:name w:val="D7AC4D547A2D4580927A024155DA2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7905255-0276-4501-8537-E9BD6528E016}"/>
      </w:docPartPr>
      <w:docPartBody>
        <w:p w:rsidR="00E90E39" w:rsidRDefault="00E90E39" w:rsidP="00C6554A">
          <w:r>
            <w:t>You might like the photo on the cover page as much as we do, but if it’s not ideal for your report, it’s easy to replace it with your own.</w:t>
          </w:r>
        </w:p>
        <w:p w:rsidR="00E90E39" w:rsidRDefault="00E90E39" w:rsidP="00E90E39">
          <w:pPr>
            <w:pStyle w:val="D7AC4D547A2D4580927A024155DA2C68"/>
          </w:pPr>
          <w:r>
            <w:t>Just delete the placeholder picture. Then, on the Insert tab, click Picture to select one from your files.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2094278128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E39"/>
    <w:rsid w:val="00E90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200613655E44B83A93C3475828CE3D0">
    <w:name w:val="3200613655E44B83A93C3475828CE3D0"/>
  </w:style>
  <w:style w:type="paragraph" w:customStyle="1" w:styleId="B917800150AB456EB4066773E5311F5A">
    <w:name w:val="B917800150AB456EB4066773E5311F5A"/>
  </w:style>
  <w:style w:type="paragraph" w:customStyle="1" w:styleId="98716BB5A3504EF6956D924399BC2517">
    <w:name w:val="98716BB5A3504EF6956D924399BC2517"/>
  </w:style>
  <w:style w:type="paragraph" w:customStyle="1" w:styleId="282EE46D8D8C4128A5268E1FCB89C47B">
    <w:name w:val="282EE46D8D8C4128A5268E1FCB89C47B"/>
  </w:style>
  <w:style w:type="paragraph" w:customStyle="1" w:styleId="4466D3EAE2CA4B55A47D5A219CB57648">
    <w:name w:val="4466D3EAE2CA4B55A47D5A219CB57648"/>
  </w:style>
  <w:style w:type="paragraph" w:customStyle="1" w:styleId="9BC9696926914CDF8246C522D870F0B4">
    <w:name w:val="9BC9696926914CDF8246C522D870F0B4"/>
  </w:style>
  <w:style w:type="paragraph" w:customStyle="1" w:styleId="3482222BD215425FAE2FB115C47F105B">
    <w:name w:val="3482222BD215425FAE2FB115C47F105B"/>
  </w:style>
  <w:style w:type="paragraph" w:styleId="Listepuces">
    <w:name w:val="List Bullet"/>
    <w:basedOn w:val="Normal"/>
    <w:uiPriority w:val="10"/>
    <w:unhideWhenUsed/>
    <w:qFormat/>
    <w:rsid w:val="00E90E39"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kern w:val="0"/>
      <w:lang w:val="en-US" w:eastAsia="en-US"/>
      <w14:ligatures w14:val="none"/>
    </w:rPr>
  </w:style>
  <w:style w:type="paragraph" w:customStyle="1" w:styleId="BD073992F97F4F53ABD8A0694691406D">
    <w:name w:val="BD073992F97F4F53ABD8A0694691406D"/>
  </w:style>
  <w:style w:type="paragraph" w:customStyle="1" w:styleId="1A29124F97214ECFB00C513884ED5EF0">
    <w:name w:val="1A29124F97214ECFB00C513884ED5EF0"/>
  </w:style>
  <w:style w:type="paragraph" w:customStyle="1" w:styleId="36062781DEC545909F2CE4FBF12996D1">
    <w:name w:val="36062781DEC545909F2CE4FBF12996D1"/>
  </w:style>
  <w:style w:type="paragraph" w:customStyle="1" w:styleId="90B4A83962B34576A80DA1D31E216AE8">
    <w:name w:val="90B4A83962B34576A80DA1D31E216AE8"/>
    <w:rsid w:val="00E90E39"/>
  </w:style>
  <w:style w:type="paragraph" w:customStyle="1" w:styleId="1AA9F321716A422DA35D5AFA371A13A1">
    <w:name w:val="1AA9F321716A422DA35D5AFA371A13A1"/>
    <w:rsid w:val="00E90E39"/>
  </w:style>
  <w:style w:type="paragraph" w:customStyle="1" w:styleId="7B27E6A56FD84C3FA18F0FC0A4EC1B0E">
    <w:name w:val="7B27E6A56FD84C3FA18F0FC0A4EC1B0E"/>
    <w:rsid w:val="00E90E39"/>
  </w:style>
  <w:style w:type="paragraph" w:customStyle="1" w:styleId="8DD58C958A1A4B888C8537067AABC5FD">
    <w:name w:val="8DD58C958A1A4B888C8537067AABC5FD"/>
    <w:rsid w:val="00E90E39"/>
  </w:style>
  <w:style w:type="paragraph" w:customStyle="1" w:styleId="5F4B090FA7D94B5C90319D0260C3A1D8">
    <w:name w:val="5F4B090FA7D94B5C90319D0260C3A1D8"/>
    <w:rsid w:val="00E90E39"/>
  </w:style>
  <w:style w:type="paragraph" w:customStyle="1" w:styleId="A031A0F04C0047C8B47816DC9D7E2E9C">
    <w:name w:val="A031A0F04C0047C8B47816DC9D7E2E9C"/>
    <w:rsid w:val="00E90E39"/>
  </w:style>
  <w:style w:type="paragraph" w:customStyle="1" w:styleId="91BA71063B174D05B03C7C44E16BB2DB">
    <w:name w:val="91BA71063B174D05B03C7C44E16BB2DB"/>
    <w:rsid w:val="00E90E39"/>
  </w:style>
  <w:style w:type="paragraph" w:customStyle="1" w:styleId="31F363225D3B42BBB2B22A2F94DF0A7E">
    <w:name w:val="31F363225D3B42BBB2B22A2F94DF0A7E"/>
    <w:rsid w:val="00E90E39"/>
  </w:style>
  <w:style w:type="paragraph" w:customStyle="1" w:styleId="D1BD3C066E7E4C6295EDDBBD1DB3ABDB">
    <w:name w:val="D1BD3C066E7E4C6295EDDBBD1DB3ABDB"/>
    <w:rsid w:val="00E90E39"/>
  </w:style>
  <w:style w:type="paragraph" w:customStyle="1" w:styleId="D79E0FAB12B74AD7899ADA78DA758586">
    <w:name w:val="D79E0FAB12B74AD7899ADA78DA758586"/>
    <w:rsid w:val="00E90E39"/>
  </w:style>
  <w:style w:type="paragraph" w:customStyle="1" w:styleId="48CD2F2B0CAC4CB787DE5EFC0E022948">
    <w:name w:val="48CD2F2B0CAC4CB787DE5EFC0E022948"/>
    <w:rsid w:val="00E90E39"/>
  </w:style>
  <w:style w:type="paragraph" w:customStyle="1" w:styleId="075C6ED57C1745E1B34D5F15358F8226">
    <w:name w:val="075C6ED57C1745E1B34D5F15358F8226"/>
    <w:rsid w:val="00E90E39"/>
  </w:style>
  <w:style w:type="paragraph" w:customStyle="1" w:styleId="F9B6AC5D64924415BD951006DE2E9F48">
    <w:name w:val="F9B6AC5D64924415BD951006DE2E9F48"/>
    <w:rsid w:val="00E90E39"/>
  </w:style>
  <w:style w:type="paragraph" w:customStyle="1" w:styleId="81988E2292AA4AE5A60AC3151922D30C">
    <w:name w:val="81988E2292AA4AE5A60AC3151922D30C"/>
    <w:rsid w:val="00E90E39"/>
  </w:style>
  <w:style w:type="paragraph" w:customStyle="1" w:styleId="FE0F5B6CE7964968A3EF10FE9EE8485C">
    <w:name w:val="FE0F5B6CE7964968A3EF10FE9EE8485C"/>
    <w:rsid w:val="00E90E39"/>
  </w:style>
  <w:style w:type="paragraph" w:customStyle="1" w:styleId="C5D441BA81844144B609A6DEB2388883">
    <w:name w:val="C5D441BA81844144B609A6DEB2388883"/>
    <w:rsid w:val="00E90E39"/>
  </w:style>
  <w:style w:type="paragraph" w:customStyle="1" w:styleId="D5C8D8E8688D45B3B064D1EAB20DAC27">
    <w:name w:val="D5C8D8E8688D45B3B064D1EAB20DAC27"/>
    <w:rsid w:val="00E90E39"/>
  </w:style>
  <w:style w:type="paragraph" w:customStyle="1" w:styleId="DFA2DE457323495B8FF430C5FC52560C">
    <w:name w:val="DFA2DE457323495B8FF430C5FC52560C"/>
    <w:rsid w:val="00E90E39"/>
  </w:style>
  <w:style w:type="paragraph" w:customStyle="1" w:styleId="4BA9475166B44B8D9D20B1045F16D62C">
    <w:name w:val="4BA9475166B44B8D9D20B1045F16D62C"/>
    <w:rsid w:val="00E90E39"/>
  </w:style>
  <w:style w:type="paragraph" w:customStyle="1" w:styleId="A0548407F6054AC78D0821A4DA3B3E0B">
    <w:name w:val="A0548407F6054AC78D0821A4DA3B3E0B"/>
    <w:rsid w:val="00E90E39"/>
  </w:style>
  <w:style w:type="paragraph" w:customStyle="1" w:styleId="02842BBF1BB84FFD978DBC6113615340">
    <w:name w:val="02842BBF1BB84FFD978DBC6113615340"/>
    <w:rsid w:val="00E90E39"/>
  </w:style>
  <w:style w:type="paragraph" w:customStyle="1" w:styleId="3260331F2A20496887DA1333A628B183">
    <w:name w:val="3260331F2A20496887DA1333A628B183"/>
    <w:rsid w:val="00E90E39"/>
  </w:style>
  <w:style w:type="paragraph" w:customStyle="1" w:styleId="ACDE6148209E4D1AB0F5564CA62346BE">
    <w:name w:val="ACDE6148209E4D1AB0F5564CA62346BE"/>
    <w:rsid w:val="00E90E39"/>
  </w:style>
  <w:style w:type="paragraph" w:customStyle="1" w:styleId="EC72DE01E82241F7A2D4E0808EFC1B09">
    <w:name w:val="EC72DE01E82241F7A2D4E0808EFC1B09"/>
    <w:rsid w:val="00E90E39"/>
  </w:style>
  <w:style w:type="paragraph" w:customStyle="1" w:styleId="2F80A935A1224A41A9A1EE863A59CCE0">
    <w:name w:val="2F80A935A1224A41A9A1EE863A59CCE0"/>
    <w:rsid w:val="00E90E39"/>
  </w:style>
  <w:style w:type="paragraph" w:customStyle="1" w:styleId="A6B209FEA4ED4DFD9297DD70E2369721">
    <w:name w:val="A6B209FEA4ED4DFD9297DD70E2369721"/>
    <w:rsid w:val="00E90E39"/>
  </w:style>
  <w:style w:type="paragraph" w:customStyle="1" w:styleId="F7AAB81636394DABA82D9716B1F5731A">
    <w:name w:val="F7AAB81636394DABA82D9716B1F5731A"/>
    <w:rsid w:val="00E90E39"/>
  </w:style>
  <w:style w:type="paragraph" w:customStyle="1" w:styleId="7C316496859A41379EA25BFBCF787E90">
    <w:name w:val="7C316496859A41379EA25BFBCF787E90"/>
    <w:rsid w:val="00E90E39"/>
  </w:style>
  <w:style w:type="paragraph" w:customStyle="1" w:styleId="664CB05825EB46CB97F64E3424E47958">
    <w:name w:val="664CB05825EB46CB97F64E3424E47958"/>
    <w:rsid w:val="00E90E39"/>
  </w:style>
  <w:style w:type="paragraph" w:customStyle="1" w:styleId="91EF58ECF1F14A5091C520E8C0E226EE">
    <w:name w:val="91EF58ECF1F14A5091C520E8C0E226EE"/>
    <w:rsid w:val="00E90E39"/>
  </w:style>
  <w:style w:type="paragraph" w:customStyle="1" w:styleId="D7AC4D547A2D4580927A024155DA2C68">
    <w:name w:val="D7AC4D547A2D4580927A024155DA2C68"/>
    <w:rsid w:val="00E90E39"/>
  </w:style>
  <w:style w:type="paragraph" w:customStyle="1" w:styleId="6CB5109833DD41DD9CB292A5843390B8">
    <w:name w:val="6CB5109833DD41DD9CB292A5843390B8"/>
    <w:rsid w:val="00E90E39"/>
  </w:style>
  <w:style w:type="paragraph" w:customStyle="1" w:styleId="43C9F04D6C8A4079B04167C1C2BC8BDC">
    <w:name w:val="43C9F04D6C8A4079B04167C1C2BC8BDC"/>
    <w:rsid w:val="00E90E39"/>
  </w:style>
  <w:style w:type="paragraph" w:customStyle="1" w:styleId="D7E4E5D3D7984D48A9E291E0C6ADBF35">
    <w:name w:val="D7E4E5D3D7984D48A9E291E0C6ADBF35"/>
    <w:rsid w:val="00E90E39"/>
  </w:style>
  <w:style w:type="paragraph" w:customStyle="1" w:styleId="C100F07AC0DD477291ADCCDC11BB5F39">
    <w:name w:val="C100F07AC0DD477291ADCCDC11BB5F39"/>
    <w:rsid w:val="00E90E39"/>
  </w:style>
  <w:style w:type="paragraph" w:customStyle="1" w:styleId="04C1FB59437A4D07B321FFF91B6678FC">
    <w:name w:val="04C1FB59437A4D07B321FFF91B6678FC"/>
    <w:rsid w:val="00E90E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{E729B535-C986-4BC8-AF7C-286DB13382FB}tf02835058_win32.dotx</Template>
  <TotalTime>1</TotalTime>
  <Pages>11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Agtang, Rosselle Diane</cp:lastModifiedBy>
  <cp:revision>2</cp:revision>
  <dcterms:created xsi:type="dcterms:W3CDTF">2024-05-08T06:18:00Z</dcterms:created>
  <dcterms:modified xsi:type="dcterms:W3CDTF">2024-05-08T06:18:00Z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2024-05-08T05:21:06Z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dc3d48e6-e68f-40f0-92e3-c69c752bb138</vt:lpwstr>
  </property>
  <property fmtid="{D5CDD505-2E9C-101B-9397-08002B2CF9AE}" pid="8" name="MSIP_Label_6b615819-ba40-4aaf-a034-39fd1d37cddf_ContentBits">
    <vt:lpwstr>0</vt:lpwstr>
  </property>
</Properties>
</file>